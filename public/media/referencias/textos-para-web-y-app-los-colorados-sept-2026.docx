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44E" w:rsidRPr="002D3FDA" w:rsidRDefault="0095444E" w:rsidP="0095444E">
      <w:pPr>
        <w:spacing w:before="100" w:beforeAutospacing="1" w:after="100" w:afterAutospacing="1" w:line="240" w:lineRule="auto"/>
        <w:jc w:val="center"/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</w:pPr>
      <w:r w:rsidRPr="002D3FDA"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  <w:t>LOS COLORADOS</w:t>
      </w:r>
    </w:p>
    <w:p w:rsidR="0095444E" w:rsidRPr="002D3FDA" w:rsidRDefault="0095444E" w:rsidP="0095444E">
      <w:pPr>
        <w:spacing w:before="100" w:beforeAutospacing="1" w:after="100" w:afterAutospacing="1" w:line="240" w:lineRule="auto"/>
        <w:jc w:val="center"/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</w:pPr>
      <w:r w:rsidRPr="002D3FDA"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  <w:t>ESCALADA DEPORTIVA</w:t>
      </w:r>
    </w:p>
    <w:p w:rsidR="0095444E" w:rsidRPr="002D3FDA" w:rsidRDefault="00AD02E7" w:rsidP="0095444E">
      <w:pPr>
        <w:spacing w:before="100" w:beforeAutospacing="1" w:after="100" w:afterAutospacing="1" w:line="240" w:lineRule="auto"/>
        <w:jc w:val="center"/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</w:pPr>
      <w:r w:rsidRPr="002D3FDA"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  <w:t>BARREAL-</w:t>
      </w:r>
      <w:r w:rsidR="0095444E" w:rsidRPr="002D3FDA">
        <w:rPr>
          <w:rFonts w:ascii="Futura Md BT" w:eastAsia="Times New Roman" w:hAnsi="Futura Md BT" w:cs="Times New Roman"/>
          <w:b/>
          <w:sz w:val="32"/>
          <w:szCs w:val="32"/>
          <w:lang w:val="es-MX" w:eastAsia="es-ES"/>
        </w:rPr>
        <w:t>SAN JUAN</w:t>
      </w:r>
    </w:p>
    <w:p w:rsidR="0095444E" w:rsidRPr="002D3FDA" w:rsidRDefault="00D711AB" w:rsidP="0095444E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Los Colorados es un sector de escalada deportiva en roca volcánica (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riolitas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y brechas) muy próx</w:t>
      </w:r>
      <w:r w:rsidR="00B72344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imo a la localidad de Barreal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="00B72344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(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Calingasta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, San Juan, Argentina</w:t>
      </w:r>
      <w:r w:rsidR="00EB0B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) y que al momento cuenta con 78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="00B72344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vías (repartidas en </w:t>
      </w:r>
      <w:r w:rsidR="00EB0B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7</w:t>
      </w:r>
      <w:r w:rsidR="00B72344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sub-sectores muy cercanos entre sí). La mejor época para visitarlo es en general el otoño, el invierno y la primavera, ya que en el verano se torna bastante caluroso.</w:t>
      </w:r>
      <w:r w:rsidR="00CE6EDC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Casi no hay que caminar para llegar a los sectores; el </w:t>
      </w:r>
      <w:proofErr w:type="gramStart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mas</w:t>
      </w:r>
      <w:proofErr w:type="gramEnd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="00CE6EDC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apartado está a menos de 10 minutos desde el cementerio Cerro Colorado (a 4 km desde Barreal, y hacia el norte).</w:t>
      </w:r>
    </w:p>
    <w:p w:rsidR="0095444E" w:rsidRPr="002D3FDA" w:rsidRDefault="00CE6EDC" w:rsidP="0095444E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 puede acampar en el lugar aunque no es recomendable ya que no hay agua. Mejor alojarse en Barreal</w:t>
      </w:r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donde existen </w:t>
      </w:r>
      <w:proofErr w:type="spellStart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hostels</w:t>
      </w:r>
      <w:proofErr w:type="spellEnd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, campings, </w:t>
      </w:r>
      <w:proofErr w:type="spellStart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etc</w:t>
      </w:r>
      <w:proofErr w:type="spellEnd"/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, de lo contrario s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 puede ir a dormir al costado del río Los P</w:t>
      </w:r>
      <w:r w:rsidR="0095444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atos.</w:t>
      </w:r>
    </w:p>
    <w:p w:rsidR="00C625EC" w:rsidRPr="002D3FDA" w:rsidRDefault="00AD02E7" w:rsidP="00C625EC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En el sector abundan los petroglifos y restos arqueológicos, por favor NO DAÑAR NI RETIRAR ningún tipo de material. BAJAR además toda la BASURA generada, incluyendo papel higiénico, toallitas, yerba mate, papeles, bolsas, etc. Y p</w:t>
      </w:r>
      <w:r w:rsidR="00B163C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or favor NO ESCALAR en el SECTOR DE LA VISERA </w:t>
      </w:r>
      <w:r w:rsidR="00D7563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entre los meses de </w:t>
      </w:r>
      <w:r w:rsidR="00B163C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SEPTIEMBRE </w:t>
      </w:r>
      <w:r w:rsidR="00D7563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a </w:t>
      </w:r>
      <w:r w:rsidR="00B163C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DICIEMBRE </w:t>
      </w:r>
      <w:r w:rsidR="00D7563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para dejar anidar a los </w:t>
      </w:r>
      <w:r w:rsidR="00B163C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HALCONES</w:t>
      </w:r>
      <w:proofErr w:type="gramStart"/>
      <w:r w:rsidR="00B163C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!</w:t>
      </w:r>
      <w:proofErr w:type="gramEnd"/>
      <w:r w:rsidR="00C625EC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En la zona hay además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trekkings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muy interesantes para realizar. </w:t>
      </w:r>
    </w:p>
    <w:p w:rsidR="00B163C7" w:rsidRPr="002D3FDA" w:rsidRDefault="00B163C7" w:rsidP="00C625EC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Para mayor información contactar al CLUB ANDINO BARREAL, sea por email andinobarreal@gmail.com o a través de su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instagram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: </w:t>
      </w:r>
      <w:r w:rsidRPr="007B1501">
        <w:rPr>
          <w:rFonts w:ascii="Futura Md BT" w:eastAsia="Times New Roman" w:hAnsi="Futura Md BT" w:cs="Times New Roman"/>
          <w:b/>
          <w:sz w:val="24"/>
          <w:szCs w:val="24"/>
          <w:lang w:val="es-MX" w:eastAsia="es-ES"/>
        </w:rPr>
        <w:t>@</w:t>
      </w:r>
      <w:proofErr w:type="spellStart"/>
      <w:r w:rsidRPr="007B1501">
        <w:rPr>
          <w:rFonts w:ascii="Futura Md BT" w:eastAsia="Times New Roman" w:hAnsi="Futura Md BT" w:cs="Times New Roman"/>
          <w:b/>
          <w:sz w:val="24"/>
          <w:szCs w:val="24"/>
          <w:lang w:val="es-MX" w:eastAsia="es-ES"/>
        </w:rPr>
        <w:t>clubandinobarreal</w:t>
      </w:r>
      <w:proofErr w:type="spellEnd"/>
    </w:p>
    <w:p w:rsidR="007B1501" w:rsidRDefault="007B1501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B71E9F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1: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BUENA VISTA</w:t>
      </w:r>
    </w:p>
    <w:p w:rsidR="00D711AB" w:rsidRPr="002D3FDA" w:rsidRDefault="00D711AB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10</w:t>
      </w:r>
    </w:p>
    <w:p w:rsidR="00D96E3E" w:rsidRPr="002D3FDA" w:rsidRDefault="00D96E3E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Descripción: sector no muy visitado aunque la variedad y estilo de las vías, en su mayoría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bloqueras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 y bien verticales, hacen que valga la pena, sobre todo en las siestas de invierno, o bien en media estación o  verano aunque sólo de mañana por la intensidad del Sol del oeste.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1. Kill Bill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ayer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(6b+)</w:t>
      </w:r>
      <w:r w:rsidR="004B0A09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5+2,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GF-AB-AM 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2. Por qué mamarse hoy (6b+) </w:t>
      </w:r>
      <w:r w:rsidR="004B0A0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3. Ignifuga (7b) </w:t>
      </w:r>
      <w:r w:rsidR="00AE24FA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5+3</w:t>
      </w:r>
      <w:r w:rsidR="004B0A0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4. Mequetrefe (7a)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lastRenderedPageBreak/>
        <w:t xml:space="preserve">5.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Supermansito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(6c)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Bizcochueleros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(6a+)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7. Los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dadoscuenta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8. Mandinga (6b+)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9.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Tutumba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10. Galletita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Serviclú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(5+)</w:t>
      </w:r>
      <w:r w:rsidR="00AE390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3+2,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CF7696" w:rsidRPr="002D3FDA" w:rsidRDefault="00D753D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2: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LA VIS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ERA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10</w:t>
      </w:r>
    </w:p>
    <w:p w:rsidR="00D96E3E" w:rsidRPr="002D3FDA" w:rsidRDefault="00D96E3E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Descripción: increíble sector con vías de mucha proyección en la vertical. Varias de ellas comparten entradas (las cuales están un poco desgranadas por el tipo de roca), pero la resolución media y final siempre exige resistencia y por cierto: habilidades en desplome. POR FAVOR EVITAR ESCALAR DESDE SEPTIEMBRE A </w:t>
      </w:r>
      <w:r w:rsidR="00D75639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DICIEMBRE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EN ESTE SECTOR YA QUE ES ÉPOCA DE ANIDADO DE LOS HALCONES PEREGRINOS. El resto del año la mejor hora es después del medio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dia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si lo que se quiere es evitar el Sol intenso.  </w:t>
      </w:r>
    </w:p>
    <w:p w:rsidR="00CF7696" w:rsidRPr="002D3FDA" w:rsidRDefault="00D753D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1. Quien no ha sido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Sonambuludo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(7c+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10+2,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GF-2015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-</w:t>
      </w: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FD-2025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2. variante final x la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dere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(??) GF-2015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3. El retorno de Mike (8b+)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12+2,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FG-2023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4. El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Queniasta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(7c+)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12+2,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GF-CM-IC-2009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5. </w:t>
      </w:r>
      <w:proofErr w:type="gram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On</w:t>
      </w:r>
      <w:proofErr w:type="gram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Non Stop (7b+)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13+2, 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GF-CM-IC-2009</w:t>
      </w:r>
    </w:p>
    <w:p w:rsidR="00CF7696" w:rsidRPr="002D3FDA" w:rsidRDefault="0079238F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6. Esta madura (7b+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13+2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GF-CM-IC-2009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-FD-2025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7. El Sopla vías (7a)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10+2,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GF-CM-IC-2009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8.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Egragophilas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(7b)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10+2, 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GF-CM-IC-2009 -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por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variante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9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(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7b+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)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FD2023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9. The Pistol Face (7c)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10+2,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GF-2009-FD2023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-FD-2025</w:t>
      </w:r>
    </w:p>
    <w:p w:rsidR="00D753D7" w:rsidRPr="002D3FDA" w:rsidRDefault="00D753D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10. Espolón de los halcones (7c?) 10+2, FD-2026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10. Teniente coronel (6c) 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9+2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FG-FD 2024 (falta</w:t>
      </w:r>
      <w:r w:rsidR="00D753D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la entrada y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limpieza)</w:t>
      </w:r>
    </w:p>
    <w:p w:rsidR="00CE6EDC" w:rsidRPr="002D3FDA" w:rsidRDefault="00CE6EDC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 3: MORRO DEL ALERO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15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Descripción: si bien la calidad de la roca en este sector no es la óptima, sus vías presentan divertidos problemas para resolver. Predomina el desplome leve con regletas netas y cuenta con varias vías escuela en su mayoría cortas. Se puede escalar casi todo el año y prácticamente a cualquier hora excepto por la tarde en las vías de la izquierda ya que puede que haga mucho calor tanto verano como incluso en media estación.  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1. Bombeo Andino (6c+) 6+2, AM-2016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2. Del morro vengo y al barro voy (6c) 5+2, FD-2024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3. Seres volátiles (6b+) 6+2, FD-LP-2025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4. Orgía de uno (6b+) 6+2, AM-2016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5. Defensa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Flipper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6+2, AM-2016 Atención con Bloque</w:t>
      </w:r>
      <w:proofErr w:type="gram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!!!</w:t>
      </w:r>
      <w:proofErr w:type="gramEnd"/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6. Variante (6b+) 5+2, FD-2024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7. A lo bobo (6a) 5+2, AM-2016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8. Cabeza de topo (6a) 3+2, FD LP 2025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9. Chacha coma (7a) 4+2, AM-2015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10. 50 bancaria (6c) 4+2, AB-2016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11. La vuelta en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quasca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(6a+) 4+2, AM-2015 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12. Travesía bancaria (6c+) 6+2, FD-2024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13. Cuchillo Gillette (4) 3+2, AM-2016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14. Cachivache (4) 3+2, EC-2019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15. En construcción (5?)  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4: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BUZÓN DE SUGERENCIAS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lastRenderedPageBreak/>
        <w:t>Cantidad de vías: 18</w:t>
      </w:r>
    </w:p>
    <w:p w:rsidR="009721D8" w:rsidRPr="002D3FDA" w:rsidRDefault="009721D8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Descripción: un sector clásico de Los Colorados por su diversidad y calidad de vías que van desde cuartos hasta 7c. Sus vías son bastante verticales y de media altura, con alternancia de huecos y regletas netas. La disposición y reparo permiten escalar aquí durante todo el año. 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1. Lo Tobara sale roca (6c) 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2. La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muzaraña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(6b+) 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7+2,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3. Buzón de sugerencias (6a)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6+2,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Zorascallensé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AM-2016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Barrealindas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(6c+) 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AM-2016</w:t>
      </w:r>
    </w:p>
    <w:p w:rsidR="000D4E3D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Calingatitas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(6c) </w:t>
      </w:r>
      <w:r w:rsidR="000D4E3D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8+2,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AM-2016</w:t>
      </w:r>
    </w:p>
    <w:p w:rsidR="000D4E3D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7.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Tumberías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(7b) 6+2, FD – 2026 Ingresando por vía 6 (7a+)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8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. Derecho de Admisión (7c)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5+2,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FD - 2024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9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Licencia para escalar (7b)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FD-LP 2024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10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. Donde topeta que no centra (7a)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7+2,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AM- 2015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11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Vos estas adentro tuyo (6b)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 - 2015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12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Te hicieron el pompón (6b+)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AK-PB-JM-2016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-FD - 2025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13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. Espíritu de lucha (7b)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5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+2, AM – 2016-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FD-LP 2025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14. Bushido (7b) 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4+2, 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GF-2016-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FD-2025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15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. </w:t>
      </w:r>
      <w:proofErr w:type="spellStart"/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Curcuncho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(4to) 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3+2,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AM-2016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16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. Cadena infeliz (5to)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 3+2,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 AM-2016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-FD-2025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17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</w:t>
      </w:r>
      <w:proofErr w:type="spellStart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Chepica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Ajena (6a) 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3+2, 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AM-2016-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FD-2025</w:t>
      </w:r>
    </w:p>
    <w:p w:rsidR="00CF7696" w:rsidRPr="002D3FDA" w:rsidRDefault="000D4E3D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18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</w:t>
      </w:r>
      <w:proofErr w:type="spellStart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Moribundeando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</w:t>
      </w:r>
      <w:r w:rsidR="00CF497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3+2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AM-2016</w:t>
      </w:r>
    </w:p>
    <w:p w:rsidR="00D711AB" w:rsidRPr="002D3FDA" w:rsidRDefault="00D711AB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 5: SABANDIJEADA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10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lastRenderedPageBreak/>
        <w:t xml:space="preserve">Descripción: vías cortas y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bloqueras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que exigen potencia y buena lectura. Con huecos y regletas de cantos abrasivos. Conviene escalar de mañana ya que después del medio día suele pegar el Sol. 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1. Delincuentes del Amor (6b+) 3+2, LP- 2025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2. La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Sabandijeada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(6b) 3+2, AM-2015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3. Caballo mañoso (6b+) 3+2 AM-2015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4. En construcción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5. Popurrí (6b) 5+2, AM-2015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6. Obsolescencia programada (7b) 6+2, FD-2025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7.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Sinverguenza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 (7b) 4+2, FD-2026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8.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Sinequanon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(6b</w:t>
      </w:r>
      <w:r w:rsidR="00095951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+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) 6+2, AM-AB-2016-FD-2026</w:t>
      </w:r>
    </w:p>
    <w:p w:rsidR="00D711AB" w:rsidRPr="002D3FDA" w:rsidRDefault="00095951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9. </w:t>
      </w:r>
      <w:proofErr w:type="spellStart"/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Musgaño</w:t>
      </w:r>
      <w:proofErr w:type="spellEnd"/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(6c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) 4+2, AM-2016-FD-2026</w:t>
      </w:r>
    </w:p>
    <w:p w:rsidR="00D711AB" w:rsidRPr="002D3FDA" w:rsidRDefault="00095951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10. </w:t>
      </w:r>
      <w:proofErr w:type="spellStart"/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Yarsagumba</w:t>
      </w:r>
      <w:proofErr w:type="spellEnd"/>
      <w:r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(6c+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) 4+2, AM-2016-FD-2026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</w:p>
    <w:p w:rsidR="00CF7696" w:rsidRPr="002D3FDA" w:rsidRDefault="00B71E9F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SECTOR </w:t>
      </w:r>
      <w:r w:rsidR="00D711AB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6: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OJO CLÍNICO</w:t>
      </w:r>
    </w:p>
    <w:p w:rsidR="00D711AB" w:rsidRPr="002D3FDA" w:rsidRDefault="00D711AB" w:rsidP="00D711AB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10</w:t>
      </w:r>
    </w:p>
    <w:p w:rsidR="005419B3" w:rsidRPr="002D3FDA" w:rsidRDefault="005419B3" w:rsidP="005419B3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Descripción: vías cortas con muy buena roca dónde predominan huecos y regletas filosos de muy buen </w:t>
      </w:r>
      <w:r w:rsidR="00AD33FE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tacto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Un buen spot de entrenamiento con sextos de calidad. El mejor horario es de tarde, siendo escalable durante casi todo el año. 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1. Insolado (6b+) </w:t>
      </w:r>
      <w:r w:rsidR="00050F7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2. Ojo clínico (6c)</w:t>
      </w:r>
      <w:r w:rsidR="00050F7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5+2,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</w:p>
    <w:p w:rsidR="00CF7696" w:rsidRPr="002D3FDA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3. Pésimo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equipador</w:t>
      </w:r>
      <w:proofErr w:type="spellEnd"/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de quintos (6b</w:t>
      </w:r>
      <w:r w:rsidR="00050F7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+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) </w:t>
      </w:r>
      <w:r w:rsidR="00050F77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5+2,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AM-2015</w:t>
      </w:r>
    </w:p>
    <w:p w:rsidR="00050F77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4. Pésimo y reincidente (6b) 4+2, AM-2020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5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Pánico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escénico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(6a)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3+2,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AM-2020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6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Agraciado x el diablo (6b) 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4+2, 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AM-2020</w:t>
      </w: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-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FD-2026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7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. Demonización de las grasas (6b+)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3+2,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>-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FD-2026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n-US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lastRenderedPageBreak/>
        <w:t>8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. 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Roll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Ro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ys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de </w:t>
      </w:r>
      <w:proofErr w:type="spellStart"/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>vía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(6b)</w:t>
      </w:r>
      <w:r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4+2,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n-US" w:eastAsia="es-ES"/>
        </w:rPr>
        <w:t xml:space="preserve"> AM-2015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9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. Cuba electrolítica (6b+)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5+2,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</w:p>
    <w:p w:rsidR="00CF7696" w:rsidRPr="002D3FDA" w:rsidRDefault="00050F77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10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. </w:t>
      </w:r>
      <w:proofErr w:type="spellStart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Kunfu</w:t>
      </w:r>
      <w:proofErr w:type="spellEnd"/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Panda (6b+)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4+2,</w:t>
      </w:r>
      <w:r w:rsidR="00CF7696"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AM-2015</w:t>
      </w:r>
    </w:p>
    <w:p w:rsidR="00CF7696" w:rsidRDefault="00CF7696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SECTOR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7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: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TRIÁSICO </w:t>
      </w: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eastAsia="es-ES"/>
        </w:rPr>
        <w:t>Cantidad de vías: 5</w:t>
      </w:r>
    </w:p>
    <w:p w:rsidR="00EB0B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Descripción: sector </w:t>
      </w:r>
      <w:r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muy reciente con roca que aún necesita limpieza y  pasada de </w:t>
      </w:r>
      <w:proofErr w:type="spellStart"/>
      <w:r>
        <w:rPr>
          <w:rFonts w:ascii="Futura Md BT" w:eastAsia="Times New Roman" w:hAnsi="Futura Md BT" w:cs="Times New Roman"/>
          <w:sz w:val="24"/>
          <w:szCs w:val="24"/>
          <w:lang w:eastAsia="es-ES"/>
        </w:rPr>
        <w:t>escaladorxs</w:t>
      </w:r>
      <w:proofErr w:type="spellEnd"/>
      <w:r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 pero con vías cortas y entretenidas ideales para la mañana en cualquier época del año o bien para una tarde de invierno disfrutando del solcito. </w:t>
      </w:r>
    </w:p>
    <w:p w:rsidR="00EB0BDA" w:rsidRPr="00EB0B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eastAsia="es-ES"/>
        </w:rPr>
      </w:pPr>
      <w:r w:rsidRPr="00EB0BDA">
        <w:rPr>
          <w:rFonts w:ascii="Futura Md BT" w:eastAsia="Times New Roman" w:hAnsi="Futura Md BT" w:cs="Times New Roman"/>
          <w:sz w:val="24"/>
          <w:szCs w:val="24"/>
          <w:lang w:eastAsia="es-ES"/>
        </w:rPr>
        <w:t xml:space="preserve">1. </w:t>
      </w:r>
      <w:r>
        <w:rPr>
          <w:rFonts w:ascii="Futura Md BT" w:eastAsia="Times New Roman" w:hAnsi="Futura Md BT" w:cs="Times New Roman"/>
          <w:sz w:val="24"/>
          <w:szCs w:val="24"/>
          <w:lang w:eastAsia="es-ES"/>
        </w:rPr>
        <w:t>La t</w:t>
      </w:r>
      <w:r w:rsidRPr="00EB0BDA">
        <w:rPr>
          <w:rFonts w:ascii="Futura Md BT" w:eastAsia="Times New Roman" w:hAnsi="Futura Md BT" w:cs="Times New Roman"/>
          <w:sz w:val="24"/>
          <w:szCs w:val="24"/>
          <w:lang w:eastAsia="es-ES"/>
        </w:rPr>
        <w:t>ortuga milagrosa (6b) 3+2, AM 2026</w:t>
      </w: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2. Dinosaurio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 (6b+) 4+2,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FD-2026</w:t>
      </w: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3. El depredador (6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b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+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) 3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+2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, F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D-2026</w:t>
      </w: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4.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Y depravado… (6a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)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+2,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LP-2026</w:t>
      </w:r>
    </w:p>
    <w:p w:rsidR="00EB0B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5. Ex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-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Tinto (6a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)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3</w:t>
      </w:r>
      <w:r w:rsidRPr="002D3FDA"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 xml:space="preserve">+2, </w:t>
      </w: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AM-2026</w:t>
      </w:r>
    </w:p>
    <w:p w:rsidR="00EB0BDA" w:rsidRPr="002D3FDA" w:rsidRDefault="00EB0BDA" w:rsidP="00EB0BDA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  <w:r>
        <w:rPr>
          <w:rFonts w:ascii="Futura Md BT" w:eastAsia="Times New Roman" w:hAnsi="Futura Md BT" w:cs="Times New Roman"/>
          <w:sz w:val="24"/>
          <w:szCs w:val="24"/>
          <w:lang w:val="es-MX" w:eastAsia="es-ES"/>
        </w:rPr>
        <w:t>En color naranja: VÍAS PROYECTADAS</w:t>
      </w:r>
    </w:p>
    <w:p w:rsidR="00EB0BDA" w:rsidRPr="002D3FDA" w:rsidRDefault="00EB0BDA" w:rsidP="00CF7696">
      <w:pPr>
        <w:spacing w:before="100" w:beforeAutospacing="1" w:after="100" w:afterAutospacing="1" w:line="240" w:lineRule="auto"/>
        <w:rPr>
          <w:rFonts w:ascii="Futura Md BT" w:eastAsia="Times New Roman" w:hAnsi="Futura Md BT" w:cs="Times New Roman"/>
          <w:sz w:val="24"/>
          <w:szCs w:val="24"/>
          <w:lang w:val="es-MX" w:eastAsia="es-ES"/>
        </w:rPr>
      </w:pPr>
    </w:p>
    <w:sectPr w:rsidR="00EB0BDA" w:rsidRPr="002D3FDA" w:rsidSect="00BC37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F7696"/>
    <w:rsid w:val="00050F77"/>
    <w:rsid w:val="00095951"/>
    <w:rsid w:val="000D4E3D"/>
    <w:rsid w:val="000D5B87"/>
    <w:rsid w:val="001570C0"/>
    <w:rsid w:val="002D3FDA"/>
    <w:rsid w:val="002F11A8"/>
    <w:rsid w:val="003917E5"/>
    <w:rsid w:val="00394A14"/>
    <w:rsid w:val="003D63EF"/>
    <w:rsid w:val="004875AB"/>
    <w:rsid w:val="004B0A09"/>
    <w:rsid w:val="004F41B3"/>
    <w:rsid w:val="005419B3"/>
    <w:rsid w:val="006E6E3E"/>
    <w:rsid w:val="00724D4A"/>
    <w:rsid w:val="00756C39"/>
    <w:rsid w:val="0079238F"/>
    <w:rsid w:val="007B1501"/>
    <w:rsid w:val="00906854"/>
    <w:rsid w:val="0095444E"/>
    <w:rsid w:val="009721D8"/>
    <w:rsid w:val="00A16ADF"/>
    <w:rsid w:val="00AD02E7"/>
    <w:rsid w:val="00AD129B"/>
    <w:rsid w:val="00AD33FE"/>
    <w:rsid w:val="00AE24FA"/>
    <w:rsid w:val="00AE390D"/>
    <w:rsid w:val="00B163C7"/>
    <w:rsid w:val="00B71E9F"/>
    <w:rsid w:val="00B72344"/>
    <w:rsid w:val="00BC3736"/>
    <w:rsid w:val="00C42B1E"/>
    <w:rsid w:val="00C625EC"/>
    <w:rsid w:val="00CE6EDC"/>
    <w:rsid w:val="00CF4976"/>
    <w:rsid w:val="00CF7696"/>
    <w:rsid w:val="00D711AB"/>
    <w:rsid w:val="00D753D7"/>
    <w:rsid w:val="00D75639"/>
    <w:rsid w:val="00D96E3E"/>
    <w:rsid w:val="00EB0BDA"/>
    <w:rsid w:val="00EB78CA"/>
    <w:rsid w:val="00FB0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7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76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7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textos para web y app los colorados sept 2026</Template>
  <TotalTime>1</TotalTime>
  <Pages>6</Pages>
  <Words>1092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Anibal</dc:creator>
  <cp:lastModifiedBy>Anibal</cp:lastModifiedBy>
  <cp:revision>2</cp:revision>
  <dcterms:created xsi:type="dcterms:W3CDTF">2026-09-08T22:47:00Z</dcterms:created>
  <dcterms:modified xsi:type="dcterms:W3CDTF">2026-09-08T22:47:00Z</dcterms:modified>
</cp:coreProperties>
</file>